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7803" w14:textId="020580A4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C45D087" wp14:editId="1096C066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F4217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:rsidRPr="0004305B" w14:paraId="74664E05" w14:textId="77777777" w:rsidTr="00AD0D32">
        <w:trPr>
          <w:trHeight w:val="2880"/>
        </w:trPr>
        <w:tc>
          <w:tcPr>
            <w:tcW w:w="2610" w:type="dxa"/>
            <w:gridSpan w:val="5"/>
          </w:tcPr>
          <w:p w14:paraId="1CBAB773" w14:textId="5C6B38C5" w:rsidR="00AD0D32" w:rsidRDefault="009319CC" w:rsidP="00667329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60929EE" wp14:editId="0719C2BA">
                  <wp:simplePos x="0" y="0"/>
                  <wp:positionH relativeFrom="column">
                    <wp:posOffset>230</wp:posOffset>
                  </wp:positionH>
                  <wp:positionV relativeFrom="paragraph">
                    <wp:posOffset>-126713</wp:posOffset>
                  </wp:positionV>
                  <wp:extent cx="1470660" cy="1723659"/>
                  <wp:effectExtent l="0" t="0" r="0" b="0"/>
                  <wp:wrapNone/>
                  <wp:docPr id="10742159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3" r="-78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723659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63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70" w:type="dxa"/>
            <w:gridSpan w:val="3"/>
          </w:tcPr>
          <w:p w14:paraId="421C7EA2" w14:textId="39865375" w:rsidR="00AD0D32" w:rsidRPr="00DD7C7B" w:rsidRDefault="00DD7C7B" w:rsidP="00AD0D32">
            <w:pPr>
              <w:pStyle w:val="Title"/>
              <w:spacing w:after="0"/>
              <w:rPr>
                <w:lang w:val="nl-BE"/>
              </w:rPr>
            </w:pPr>
            <w:r w:rsidRPr="00DD7C7B">
              <w:rPr>
                <w:lang w:val="nl-BE"/>
              </w:rPr>
              <w:t>Jonas Deschaek</w:t>
            </w:r>
          </w:p>
          <w:p w14:paraId="5A32EE1B" w14:textId="481AE74C" w:rsidR="00AD0D32" w:rsidRPr="00DD7C7B" w:rsidRDefault="00DD7C7B" w:rsidP="00526631">
            <w:pPr>
              <w:pStyle w:val="Subtitle"/>
              <w:rPr>
                <w:lang w:val="nl-BE"/>
              </w:rPr>
            </w:pPr>
            <w:r w:rsidRPr="00DD7C7B">
              <w:rPr>
                <w:lang w:val="nl-BE"/>
              </w:rPr>
              <w:t>Antwerpen 2000</w:t>
            </w:r>
            <w:r w:rsidR="00AD0D32" w:rsidRPr="00DD7C7B">
              <w:rPr>
                <w:lang w:val="nl-BE"/>
              </w:rPr>
              <w:t xml:space="preserve"> | </w:t>
            </w:r>
            <w:r w:rsidRPr="00DD7C7B">
              <w:rPr>
                <w:lang w:val="nl-BE"/>
              </w:rPr>
              <w:t>+32 495 36 82 95</w:t>
            </w:r>
            <w:r w:rsidR="00AD0D32" w:rsidRPr="00DD7C7B">
              <w:rPr>
                <w:lang w:val="nl-BE"/>
              </w:rPr>
              <w:t xml:space="preserve"> | </w:t>
            </w:r>
            <w:r w:rsidRPr="00DD7C7B">
              <w:rPr>
                <w:lang w:val="nl-BE"/>
              </w:rPr>
              <w:t>Jonas.deschaek@student.ap.be</w:t>
            </w:r>
          </w:p>
          <w:p w14:paraId="6EE5792B" w14:textId="3A97524C" w:rsidR="00AD0D32" w:rsidRPr="00DD7C7B" w:rsidRDefault="00DD7C7B" w:rsidP="00DE759B">
            <w:pPr>
              <w:rPr>
                <w:lang w:val="nl-BE"/>
              </w:rPr>
            </w:pPr>
            <w:r w:rsidRPr="00DD7C7B">
              <w:rPr>
                <w:lang w:val="nl-BE"/>
              </w:rPr>
              <w:t xml:space="preserve">Student </w:t>
            </w:r>
            <w:r w:rsidR="009319CC">
              <w:rPr>
                <w:lang w:val="nl-BE"/>
              </w:rPr>
              <w:t>p</w:t>
            </w:r>
            <w:r w:rsidRPr="00DD7C7B">
              <w:rPr>
                <w:lang w:val="nl-BE"/>
              </w:rPr>
              <w:t>rogrammeren aan AP H</w:t>
            </w:r>
            <w:r>
              <w:rPr>
                <w:lang w:val="nl-BE"/>
              </w:rPr>
              <w:t xml:space="preserve">ogeschool, met jaren ervaring als lasser en </w:t>
            </w:r>
            <w:r w:rsidR="009319CC">
              <w:rPr>
                <w:lang w:val="nl-BE"/>
              </w:rPr>
              <w:t>kartonage</w:t>
            </w:r>
            <w:r>
              <w:rPr>
                <w:lang w:val="nl-BE"/>
              </w:rPr>
              <w:t xml:space="preserve"> medewerker</w:t>
            </w:r>
          </w:p>
        </w:tc>
      </w:tr>
      <w:tr w:rsidR="00667329" w14:paraId="158725CF" w14:textId="77777777" w:rsidTr="00667329">
        <w:trPr>
          <w:trHeight w:val="900"/>
        </w:trPr>
        <w:tc>
          <w:tcPr>
            <w:tcW w:w="10080" w:type="dxa"/>
            <w:gridSpan w:val="8"/>
          </w:tcPr>
          <w:p w14:paraId="13CC0922" w14:textId="77777777" w:rsidR="00667329" w:rsidRPr="00667329" w:rsidRDefault="00000000" w:rsidP="00667329">
            <w:pPr>
              <w:pStyle w:val="Heading1"/>
            </w:pPr>
            <w:sdt>
              <w:sdtPr>
                <w:id w:val="-1983300934"/>
                <w:placeholder>
                  <w:docPart w:val="D8B63B60C1AB46FCB084A7F8D7ED211D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:rsidRPr="0004305B" w14:paraId="61E4D40D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6D6BF4AE" w14:textId="77777777" w:rsidR="00DD7C7B" w:rsidRDefault="00DD7C7B" w:rsidP="00667329">
            <w:pPr>
              <w:pStyle w:val="Heading3"/>
            </w:pPr>
            <w:r>
              <w:t>Sept 2025</w:t>
            </w:r>
          </w:p>
          <w:p w14:paraId="7CC24279" w14:textId="1C6DD5D3" w:rsidR="00667329" w:rsidRDefault="00DD7C7B" w:rsidP="00667329">
            <w:pPr>
              <w:pStyle w:val="Heading3"/>
            </w:pPr>
            <w:r>
              <w:t>Heden</w:t>
            </w:r>
          </w:p>
          <w:p w14:paraId="437D18B6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3129E897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DCE734F" wp14:editId="500906C1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20822AB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2FCCC6F7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5FF1C589" w14:textId="6E04CE3C" w:rsidR="00DD7C7B" w:rsidRPr="00DD7C7B" w:rsidRDefault="00DD7C7B" w:rsidP="00DE759B">
            <w:pPr>
              <w:rPr>
                <w:lang w:val="nl-BE"/>
              </w:rPr>
            </w:pPr>
            <w:r w:rsidRPr="00DD7C7B">
              <w:rPr>
                <w:lang w:val="nl-BE"/>
              </w:rPr>
              <w:t>Programmeren</w:t>
            </w:r>
          </w:p>
          <w:p w14:paraId="49FBF4A2" w14:textId="43B7A949" w:rsidR="00667329" w:rsidRPr="00DD7C7B" w:rsidRDefault="00DD7C7B" w:rsidP="00DD7C7B">
            <w:pPr>
              <w:rPr>
                <w:lang w:val="nl-BE"/>
              </w:rPr>
            </w:pPr>
            <w:r w:rsidRPr="00DD7C7B">
              <w:rPr>
                <w:lang w:val="nl-BE"/>
              </w:rPr>
              <w:t>Ik studeer programmeren</w:t>
            </w:r>
            <w:r>
              <w:rPr>
                <w:lang w:val="nl-BE"/>
              </w:rPr>
              <w:t>, ik behandel talen en technologiën. zoals HTML+CSS, C#, Javascript en typescript, Mongodb en Mysql</w:t>
            </w:r>
          </w:p>
        </w:tc>
      </w:tr>
      <w:tr w:rsidR="00667329" w:rsidRPr="0004305B" w14:paraId="668CED44" w14:textId="77777777" w:rsidTr="00667329">
        <w:trPr>
          <w:trHeight w:val="900"/>
        </w:trPr>
        <w:tc>
          <w:tcPr>
            <w:tcW w:w="1260" w:type="dxa"/>
            <w:vMerge/>
          </w:tcPr>
          <w:p w14:paraId="22A7D177" w14:textId="77777777" w:rsidR="00667329" w:rsidRPr="00DD7C7B" w:rsidRDefault="00667329" w:rsidP="00EA62A2">
            <w:pPr>
              <w:pStyle w:val="Heading2"/>
              <w:rPr>
                <w:lang w:val="nl-BE"/>
              </w:rPr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1B1B746F" w14:textId="77777777" w:rsidR="00667329" w:rsidRPr="00DD7C7B" w:rsidRDefault="00667329" w:rsidP="00EA62A2">
            <w:pPr>
              <w:rPr>
                <w:noProof/>
                <w:lang w:val="nl-BE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074E94A1" w14:textId="77777777" w:rsidR="00667329" w:rsidRPr="00DD7C7B" w:rsidRDefault="00667329" w:rsidP="009C2411">
            <w:pPr>
              <w:rPr>
                <w:lang w:val="nl-BE"/>
              </w:rPr>
            </w:pPr>
          </w:p>
        </w:tc>
        <w:tc>
          <w:tcPr>
            <w:tcW w:w="180" w:type="dxa"/>
          </w:tcPr>
          <w:p w14:paraId="6CA890D8" w14:textId="77777777" w:rsidR="00667329" w:rsidRPr="00DD7C7B" w:rsidRDefault="00667329" w:rsidP="00DE759B">
            <w:pPr>
              <w:rPr>
                <w:lang w:val="nl-BE"/>
              </w:rPr>
            </w:pPr>
          </w:p>
        </w:tc>
        <w:tc>
          <w:tcPr>
            <w:tcW w:w="8100" w:type="dxa"/>
            <w:gridSpan w:val="4"/>
            <w:vMerge/>
          </w:tcPr>
          <w:p w14:paraId="19C99CB1" w14:textId="77777777" w:rsidR="00667329" w:rsidRPr="00DD7C7B" w:rsidRDefault="00667329" w:rsidP="00EA62A2">
            <w:pPr>
              <w:pStyle w:val="Heading2"/>
              <w:rPr>
                <w:lang w:val="nl-BE"/>
              </w:rPr>
            </w:pPr>
          </w:p>
        </w:tc>
      </w:tr>
      <w:tr w:rsidR="00667329" w:rsidRPr="0004305B" w14:paraId="414D65EE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47774808" w14:textId="0D300A42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A89A29B766594C4DA732B758EA64149F"/>
                </w:placeholder>
                <w15:appearance w15:val="hidden"/>
              </w:sdtPr>
              <w:sdtContent>
                <w:r w:rsidR="00DD7C7B">
                  <w:t>Maart 2024 Heden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46133E30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C925349" wp14:editId="6491D6D5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C646478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B4584C3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6503180F" w14:textId="61561F38" w:rsidR="00667329" w:rsidRPr="00DD7C7B" w:rsidRDefault="00DD7C7B" w:rsidP="00667329">
            <w:pPr>
              <w:pStyle w:val="Heading2"/>
              <w:rPr>
                <w:lang w:val="nl-BE"/>
              </w:rPr>
            </w:pPr>
            <w:r w:rsidRPr="00DD7C7B">
              <w:rPr>
                <w:lang w:val="nl-BE"/>
              </w:rPr>
              <w:t>Karto</w:t>
            </w:r>
            <w:r w:rsidR="0004305B">
              <w:rPr>
                <w:lang w:val="nl-BE"/>
              </w:rPr>
              <w:t>n</w:t>
            </w:r>
            <w:r w:rsidRPr="00DD7C7B">
              <w:rPr>
                <w:lang w:val="nl-BE"/>
              </w:rPr>
              <w:t>nage Medewerker</w:t>
            </w:r>
          </w:p>
          <w:p w14:paraId="32C817FF" w14:textId="291433F3" w:rsidR="00667329" w:rsidRPr="00DD7C7B" w:rsidRDefault="00DD7C7B" w:rsidP="00DD7C7B">
            <w:pPr>
              <w:rPr>
                <w:lang w:val="nl-BE"/>
              </w:rPr>
            </w:pPr>
            <w:r w:rsidRPr="00DD7C7B">
              <w:rPr>
                <w:lang w:val="nl-BE"/>
              </w:rPr>
              <w:t xml:space="preserve">In elke </w:t>
            </w:r>
            <w:r>
              <w:rPr>
                <w:lang w:val="nl-BE"/>
              </w:rPr>
              <w:t>vakantie werk ik in het karto</w:t>
            </w:r>
            <w:r w:rsidR="0004305B">
              <w:rPr>
                <w:lang w:val="nl-BE"/>
              </w:rPr>
              <w:t>n</w:t>
            </w:r>
            <w:r>
              <w:rPr>
                <w:lang w:val="nl-BE"/>
              </w:rPr>
              <w:t>nage bedrijf Kartonage L</w:t>
            </w:r>
            <w:r w:rsidRPr="00DD7C7B">
              <w:rPr>
                <w:lang w:val="nl-BE"/>
              </w:rPr>
              <w:t>efevere-</w:t>
            </w:r>
            <w:r>
              <w:rPr>
                <w:lang w:val="nl-BE"/>
              </w:rPr>
              <w:t>B</w:t>
            </w:r>
            <w:r w:rsidRPr="00DD7C7B">
              <w:rPr>
                <w:lang w:val="nl-BE"/>
              </w:rPr>
              <w:t>eel</w:t>
            </w:r>
            <w:r>
              <w:rPr>
                <w:lang w:val="nl-BE"/>
              </w:rPr>
              <w:t xml:space="preserve"> (KLB) waar ik heel graag werk.</w:t>
            </w:r>
          </w:p>
        </w:tc>
      </w:tr>
      <w:tr w:rsidR="00667329" w:rsidRPr="0004305B" w14:paraId="4AA7CF62" w14:textId="77777777" w:rsidTr="00667329">
        <w:trPr>
          <w:trHeight w:val="783"/>
        </w:trPr>
        <w:tc>
          <w:tcPr>
            <w:tcW w:w="1260" w:type="dxa"/>
            <w:vMerge/>
          </w:tcPr>
          <w:p w14:paraId="514C4290" w14:textId="77777777" w:rsidR="00667329" w:rsidRPr="00DD7C7B" w:rsidRDefault="00667329" w:rsidP="00667329">
            <w:pPr>
              <w:pStyle w:val="Heading3"/>
              <w:rPr>
                <w:lang w:val="nl-BE"/>
              </w:rPr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75A265C0" w14:textId="77777777" w:rsidR="00667329" w:rsidRPr="00DD7C7B" w:rsidRDefault="00667329" w:rsidP="00EA62A2">
            <w:pPr>
              <w:rPr>
                <w:noProof/>
                <w:lang w:val="nl-BE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22675FA" w14:textId="77777777" w:rsidR="00667329" w:rsidRPr="00DD7C7B" w:rsidRDefault="00667329" w:rsidP="009C2411">
            <w:pPr>
              <w:rPr>
                <w:lang w:val="nl-BE"/>
              </w:rPr>
            </w:pPr>
          </w:p>
        </w:tc>
        <w:tc>
          <w:tcPr>
            <w:tcW w:w="180" w:type="dxa"/>
          </w:tcPr>
          <w:p w14:paraId="4888E225" w14:textId="77777777" w:rsidR="00667329" w:rsidRPr="00DD7C7B" w:rsidRDefault="00667329" w:rsidP="00DE759B">
            <w:pPr>
              <w:rPr>
                <w:lang w:val="nl-BE"/>
              </w:rPr>
            </w:pPr>
          </w:p>
        </w:tc>
        <w:tc>
          <w:tcPr>
            <w:tcW w:w="8100" w:type="dxa"/>
            <w:gridSpan w:val="4"/>
            <w:vMerge/>
          </w:tcPr>
          <w:p w14:paraId="465875B1" w14:textId="77777777" w:rsidR="00667329" w:rsidRPr="00DD7C7B" w:rsidRDefault="00667329" w:rsidP="00EA62A2">
            <w:pPr>
              <w:pStyle w:val="Heading2"/>
              <w:rPr>
                <w:lang w:val="nl-BE"/>
              </w:rPr>
            </w:pPr>
          </w:p>
        </w:tc>
      </w:tr>
      <w:tr w:rsidR="00AD0D32" w:rsidRPr="0004305B" w14:paraId="7B87DE0D" w14:textId="77777777" w:rsidTr="00DD7C7B">
        <w:trPr>
          <w:trHeight w:val="296"/>
        </w:trPr>
        <w:tc>
          <w:tcPr>
            <w:tcW w:w="10080" w:type="dxa"/>
            <w:gridSpan w:val="8"/>
          </w:tcPr>
          <w:p w14:paraId="22CBB267" w14:textId="77777777" w:rsidR="00AD0D32" w:rsidRPr="00DD7C7B" w:rsidRDefault="00AD0D32" w:rsidP="00AD0D32">
            <w:pPr>
              <w:rPr>
                <w:lang w:val="nl-BE"/>
              </w:rPr>
            </w:pPr>
          </w:p>
        </w:tc>
      </w:tr>
      <w:tr w:rsidR="00DD7C7B" w:rsidRPr="0004305B" w14:paraId="7AA0D1F0" w14:textId="77777777" w:rsidTr="00AD0D32">
        <w:trPr>
          <w:trHeight w:val="720"/>
        </w:trPr>
        <w:tc>
          <w:tcPr>
            <w:tcW w:w="10080" w:type="dxa"/>
            <w:gridSpan w:val="8"/>
          </w:tcPr>
          <w:p w14:paraId="6572A7EB" w14:textId="624BEE0B" w:rsidR="00DD7C7B" w:rsidRPr="00DD7C7B" w:rsidRDefault="00DD7C7B" w:rsidP="00AD0D32">
            <w:pPr>
              <w:rPr>
                <w:lang w:val="nl-BE"/>
              </w:rPr>
            </w:pPr>
          </w:p>
        </w:tc>
      </w:tr>
      <w:tr w:rsidR="00667329" w14:paraId="129136B7" w14:textId="77777777" w:rsidTr="00AD0D32">
        <w:trPr>
          <w:trHeight w:val="907"/>
        </w:trPr>
        <w:tc>
          <w:tcPr>
            <w:tcW w:w="10080" w:type="dxa"/>
            <w:gridSpan w:val="8"/>
          </w:tcPr>
          <w:p w14:paraId="265E8140" w14:textId="77777777" w:rsidR="00667329" w:rsidRPr="00667329" w:rsidRDefault="00000000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320AAB0C1E5141CCBFE35015DF345685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:rsidRPr="0004305B" w14:paraId="71D86472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67ECC260" w14:textId="7A1A6370" w:rsidR="00313CEB" w:rsidRDefault="00DD7C7B" w:rsidP="00DE759B">
            <w:pPr>
              <w:pStyle w:val="Heading3"/>
            </w:pPr>
            <w:r>
              <w:t>Sept 2025</w:t>
            </w:r>
          </w:p>
        </w:tc>
        <w:tc>
          <w:tcPr>
            <w:tcW w:w="540" w:type="dxa"/>
            <w:gridSpan w:val="2"/>
          </w:tcPr>
          <w:p w14:paraId="00E9CA0D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602851D" wp14:editId="69B98565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7E1561B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23F8FACA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21B9D55A" w14:textId="527E197B" w:rsidR="00313CEB" w:rsidRPr="00DD7C7B" w:rsidRDefault="00DD7C7B" w:rsidP="00667329">
            <w:pPr>
              <w:pStyle w:val="Heading2"/>
              <w:rPr>
                <w:lang w:val="nl-BE"/>
              </w:rPr>
            </w:pPr>
            <w:r w:rsidRPr="00DD7C7B">
              <w:rPr>
                <w:lang w:val="nl-BE"/>
              </w:rPr>
              <w:t>Graduaat programmeren</w:t>
            </w:r>
          </w:p>
          <w:p w14:paraId="713AA4FD" w14:textId="073E17BD" w:rsidR="00313CEB" w:rsidRPr="00DD7C7B" w:rsidRDefault="00DD7C7B" w:rsidP="00457AA3">
            <w:pPr>
              <w:rPr>
                <w:lang w:val="nl-BE"/>
              </w:rPr>
            </w:pPr>
            <w:r w:rsidRPr="00DD7C7B">
              <w:rPr>
                <w:lang w:val="nl-BE"/>
              </w:rPr>
              <w:t>Nog  aan bezig</w:t>
            </w:r>
            <w:r w:rsidR="00457AA3" w:rsidRPr="00DD7C7B">
              <w:rPr>
                <w:lang w:val="nl-BE"/>
              </w:rPr>
              <w:t xml:space="preserve"> </w:t>
            </w:r>
          </w:p>
        </w:tc>
      </w:tr>
      <w:tr w:rsidR="00313CEB" w:rsidRPr="0004305B" w14:paraId="1979EFC7" w14:textId="77777777" w:rsidTr="00667329">
        <w:trPr>
          <w:trHeight w:val="783"/>
        </w:trPr>
        <w:tc>
          <w:tcPr>
            <w:tcW w:w="1260" w:type="dxa"/>
            <w:vMerge/>
          </w:tcPr>
          <w:p w14:paraId="15926C9E" w14:textId="77777777" w:rsidR="00313CEB" w:rsidRPr="00DD7C7B" w:rsidRDefault="00313CEB" w:rsidP="00DE759B">
            <w:pPr>
              <w:pStyle w:val="Heading3"/>
              <w:rPr>
                <w:lang w:val="nl-BE"/>
              </w:rPr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2D5D9EF9" w14:textId="77777777" w:rsidR="00313CEB" w:rsidRPr="00DD7C7B" w:rsidRDefault="00313CEB" w:rsidP="00EA62A2">
            <w:pPr>
              <w:rPr>
                <w:noProof/>
                <w:lang w:val="nl-BE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BA88B6C" w14:textId="77777777" w:rsidR="00313CEB" w:rsidRPr="00DD7C7B" w:rsidRDefault="00313CEB" w:rsidP="009C2411">
            <w:pPr>
              <w:rPr>
                <w:lang w:val="nl-BE"/>
              </w:rPr>
            </w:pPr>
          </w:p>
        </w:tc>
        <w:tc>
          <w:tcPr>
            <w:tcW w:w="180" w:type="dxa"/>
          </w:tcPr>
          <w:p w14:paraId="0BF9ADB1" w14:textId="77777777" w:rsidR="00313CEB" w:rsidRPr="00DD7C7B" w:rsidRDefault="00313CEB" w:rsidP="00DE759B">
            <w:pPr>
              <w:rPr>
                <w:lang w:val="nl-BE"/>
              </w:rPr>
            </w:pPr>
          </w:p>
        </w:tc>
        <w:tc>
          <w:tcPr>
            <w:tcW w:w="8100" w:type="dxa"/>
            <w:gridSpan w:val="4"/>
            <w:vMerge/>
          </w:tcPr>
          <w:p w14:paraId="048911BB" w14:textId="77777777" w:rsidR="00313CEB" w:rsidRPr="00DD7C7B" w:rsidRDefault="00313CEB" w:rsidP="00DE759B">
            <w:pPr>
              <w:rPr>
                <w:lang w:val="nl-BE"/>
              </w:rPr>
            </w:pPr>
          </w:p>
        </w:tc>
      </w:tr>
      <w:tr w:rsidR="00313CEB" w:rsidRPr="0004305B" w14:paraId="34376337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75F06BA6" w14:textId="7436ED64" w:rsidR="00313CEB" w:rsidRPr="00DD7C7B" w:rsidRDefault="00313CEB" w:rsidP="00DE759B">
            <w:pPr>
              <w:pStyle w:val="Heading3"/>
              <w:rPr>
                <w:lang w:val="nl-BE"/>
              </w:rPr>
            </w:pPr>
          </w:p>
        </w:tc>
        <w:tc>
          <w:tcPr>
            <w:tcW w:w="540" w:type="dxa"/>
            <w:gridSpan w:val="2"/>
          </w:tcPr>
          <w:p w14:paraId="235EAEA6" w14:textId="7A3E00C6" w:rsidR="00313CEB" w:rsidRPr="00DD7C7B" w:rsidRDefault="00313CEB" w:rsidP="00667329">
            <w:pPr>
              <w:jc w:val="center"/>
              <w:rPr>
                <w:lang w:val="nl-BE"/>
              </w:rPr>
            </w:pPr>
          </w:p>
        </w:tc>
        <w:tc>
          <w:tcPr>
            <w:tcW w:w="180" w:type="dxa"/>
          </w:tcPr>
          <w:p w14:paraId="025EED27" w14:textId="77777777" w:rsidR="00313CEB" w:rsidRPr="00DD7C7B" w:rsidRDefault="00313CEB" w:rsidP="00667329">
            <w:pPr>
              <w:rPr>
                <w:lang w:val="nl-BE"/>
              </w:rPr>
            </w:pPr>
          </w:p>
        </w:tc>
        <w:tc>
          <w:tcPr>
            <w:tcW w:w="8100" w:type="dxa"/>
            <w:gridSpan w:val="4"/>
            <w:vMerge w:val="restart"/>
          </w:tcPr>
          <w:p w14:paraId="7344DF4C" w14:textId="4AA45CD9" w:rsidR="00313CEB" w:rsidRPr="00DD7C7B" w:rsidRDefault="00313CEB" w:rsidP="00DE759B">
            <w:pPr>
              <w:rPr>
                <w:lang w:val="nl-BE"/>
              </w:rPr>
            </w:pPr>
          </w:p>
        </w:tc>
      </w:tr>
      <w:tr w:rsidR="00313CEB" w:rsidRPr="0004305B" w14:paraId="27574E0D" w14:textId="77777777" w:rsidTr="00667329">
        <w:trPr>
          <w:trHeight w:val="783"/>
        </w:trPr>
        <w:tc>
          <w:tcPr>
            <w:tcW w:w="1260" w:type="dxa"/>
            <w:vMerge/>
          </w:tcPr>
          <w:p w14:paraId="4BE61184" w14:textId="77777777" w:rsidR="00313CEB" w:rsidRPr="00DD7C7B" w:rsidRDefault="00313CEB" w:rsidP="00DE759B">
            <w:pPr>
              <w:pStyle w:val="Heading3"/>
              <w:rPr>
                <w:lang w:val="nl-BE"/>
              </w:rPr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43ADB4E" w14:textId="77777777" w:rsidR="00313CEB" w:rsidRPr="00DD7C7B" w:rsidRDefault="00313CEB" w:rsidP="00EA62A2">
            <w:pPr>
              <w:rPr>
                <w:noProof/>
                <w:lang w:val="nl-BE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0FC1DD1" w14:textId="77777777" w:rsidR="00313CEB" w:rsidRPr="00DD7C7B" w:rsidRDefault="00313CEB" w:rsidP="009C2411">
            <w:pPr>
              <w:rPr>
                <w:lang w:val="nl-BE"/>
              </w:rPr>
            </w:pPr>
          </w:p>
        </w:tc>
        <w:tc>
          <w:tcPr>
            <w:tcW w:w="180" w:type="dxa"/>
          </w:tcPr>
          <w:p w14:paraId="1310DD01" w14:textId="77777777" w:rsidR="00313CEB" w:rsidRPr="00DD7C7B" w:rsidRDefault="00313CEB" w:rsidP="00DE759B">
            <w:pPr>
              <w:rPr>
                <w:lang w:val="nl-BE"/>
              </w:rPr>
            </w:pPr>
          </w:p>
        </w:tc>
        <w:tc>
          <w:tcPr>
            <w:tcW w:w="8100" w:type="dxa"/>
            <w:gridSpan w:val="4"/>
            <w:vMerge/>
          </w:tcPr>
          <w:p w14:paraId="08FB2F6E" w14:textId="77777777" w:rsidR="00313CEB" w:rsidRPr="00DD7C7B" w:rsidRDefault="00313CEB" w:rsidP="00DE759B">
            <w:pPr>
              <w:rPr>
                <w:lang w:val="nl-BE"/>
              </w:rPr>
            </w:pPr>
          </w:p>
        </w:tc>
      </w:tr>
      <w:tr w:rsidR="00AD0D32" w:rsidRPr="0004305B" w14:paraId="2B9683DE" w14:textId="77777777" w:rsidTr="00AD0D32">
        <w:trPr>
          <w:trHeight w:val="432"/>
        </w:trPr>
        <w:tc>
          <w:tcPr>
            <w:tcW w:w="10080" w:type="dxa"/>
            <w:gridSpan w:val="8"/>
          </w:tcPr>
          <w:p w14:paraId="5B5A2050" w14:textId="77777777" w:rsidR="00AD0D32" w:rsidRPr="00DD7C7B" w:rsidRDefault="00AD0D32" w:rsidP="00AD0D32">
            <w:pPr>
              <w:rPr>
                <w:lang w:val="nl-BE"/>
              </w:rPr>
            </w:pPr>
          </w:p>
        </w:tc>
      </w:tr>
      <w:tr w:rsidR="006307EA" w14:paraId="3313DD20" w14:textId="77777777" w:rsidTr="00AD0D32">
        <w:trPr>
          <w:trHeight w:val="907"/>
        </w:trPr>
        <w:tc>
          <w:tcPr>
            <w:tcW w:w="5040" w:type="dxa"/>
            <w:gridSpan w:val="6"/>
          </w:tcPr>
          <w:p w14:paraId="484D9737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A8BA747BF5CC4F4D993A1F73F66E9A15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63AF0254" w14:textId="77777777" w:rsidR="006307EA" w:rsidRPr="005579C9" w:rsidRDefault="006307EA" w:rsidP="00AD0D32"/>
        </w:tc>
        <w:tc>
          <w:tcPr>
            <w:tcW w:w="4770" w:type="dxa"/>
          </w:tcPr>
          <w:p w14:paraId="4BF93931" w14:textId="77777777" w:rsidR="006307EA" w:rsidRPr="005579C9" w:rsidRDefault="00000000" w:rsidP="00AD0D32">
            <w:pPr>
              <w:pStyle w:val="Heading1"/>
            </w:pPr>
            <w:sdt>
              <w:sdtPr>
                <w:id w:val="926163282"/>
                <w:placeholder>
                  <w:docPart w:val="835928D1D8DF4C6F91F67880DCA57F3E"/>
                </w:placeholder>
                <w:temporary/>
                <w:showingPlcHdr/>
                <w15:appearance w15:val="hidden"/>
              </w:sdtPr>
              <w:sdtContent>
                <w:r w:rsidR="006307EA">
                  <w:t>Activities</w:t>
                </w:r>
              </w:sdtContent>
            </w:sdt>
          </w:p>
        </w:tc>
      </w:tr>
      <w:tr w:rsidR="006307EA" w:rsidRPr="0004305B" w14:paraId="07F7EBA1" w14:textId="77777777" w:rsidTr="006307EA">
        <w:trPr>
          <w:trHeight w:val="783"/>
        </w:trPr>
        <w:tc>
          <w:tcPr>
            <w:tcW w:w="5040" w:type="dxa"/>
            <w:gridSpan w:val="6"/>
          </w:tcPr>
          <w:p w14:paraId="1C16E3AD" w14:textId="07A0099F" w:rsidR="006307EA" w:rsidRPr="00DD7C7B" w:rsidRDefault="00DD7C7B" w:rsidP="00457AA3">
            <w:pPr>
              <w:pStyle w:val="ListBullet"/>
              <w:rPr>
                <w:lang w:val="nl-BE"/>
              </w:rPr>
            </w:pPr>
            <w:r w:rsidRPr="00DD7C7B">
              <w:rPr>
                <w:lang w:val="nl-BE"/>
              </w:rPr>
              <w:t>Een goede basis kennis v</w:t>
            </w:r>
            <w:r>
              <w:rPr>
                <w:lang w:val="nl-BE"/>
              </w:rPr>
              <w:t>a</w:t>
            </w:r>
            <w:r w:rsidR="009319CC">
              <w:rPr>
                <w:lang w:val="nl-BE"/>
              </w:rPr>
              <w:t>n</w:t>
            </w:r>
            <w:r>
              <w:rPr>
                <w:lang w:val="nl-BE"/>
              </w:rPr>
              <w:t xml:space="preserve"> compute</w:t>
            </w:r>
            <w:r w:rsidR="009319CC">
              <w:rPr>
                <w:lang w:val="nl-BE"/>
              </w:rPr>
              <w:t>r</w:t>
            </w:r>
            <w:r>
              <w:rPr>
                <w:lang w:val="nl-BE"/>
              </w:rPr>
              <w:t>netwerken en programmeren</w:t>
            </w:r>
          </w:p>
          <w:p w14:paraId="1214BEBB" w14:textId="48F45B0F" w:rsidR="0004305B" w:rsidRPr="0004305B" w:rsidRDefault="00DD7C7B" w:rsidP="0004305B">
            <w:pPr>
              <w:pStyle w:val="ListBullet"/>
              <w:rPr>
                <w:lang w:val="nl-BE"/>
              </w:rPr>
            </w:pPr>
            <w:r w:rsidRPr="00DD7C7B">
              <w:rPr>
                <w:lang w:val="nl-BE"/>
              </w:rPr>
              <w:t>Ik heb degelijke communicatie s</w:t>
            </w:r>
            <w:r>
              <w:rPr>
                <w:lang w:val="nl-BE"/>
              </w:rPr>
              <w:t>kills en kan mezelf goed verwoorden.</w:t>
            </w:r>
          </w:p>
        </w:tc>
        <w:tc>
          <w:tcPr>
            <w:tcW w:w="270" w:type="dxa"/>
          </w:tcPr>
          <w:p w14:paraId="40E5B9B7" w14:textId="77777777" w:rsidR="006307EA" w:rsidRPr="009319CC" w:rsidRDefault="006307EA" w:rsidP="00DE759B">
            <w:pPr>
              <w:rPr>
                <w:lang w:val="nl-BE"/>
              </w:rPr>
            </w:pPr>
          </w:p>
        </w:tc>
        <w:tc>
          <w:tcPr>
            <w:tcW w:w="4770" w:type="dxa"/>
          </w:tcPr>
          <w:p w14:paraId="4AD387B6" w14:textId="6BC56E2D" w:rsidR="006307EA" w:rsidRPr="00DD7C7B" w:rsidRDefault="00DD7C7B" w:rsidP="00DD7C7B">
            <w:pPr>
              <w:pStyle w:val="ListParagraph"/>
              <w:numPr>
                <w:ilvl w:val="0"/>
                <w:numId w:val="3"/>
              </w:numPr>
              <w:rPr>
                <w:lang w:val="nl-BE"/>
              </w:rPr>
            </w:pPr>
            <w:r w:rsidRPr="00DD7C7B">
              <w:rPr>
                <w:lang w:val="nl-BE"/>
              </w:rPr>
              <w:t xml:space="preserve">Ik ben een fervente </w:t>
            </w:r>
            <w:r w:rsidR="0004305B">
              <w:rPr>
                <w:lang w:val="nl-BE"/>
              </w:rPr>
              <w:t>g</w:t>
            </w:r>
            <w:r w:rsidR="00A7239B">
              <w:rPr>
                <w:lang w:val="nl-BE"/>
              </w:rPr>
              <w:t>ymmer</w:t>
            </w:r>
          </w:p>
          <w:p w14:paraId="11116B05" w14:textId="0C9C3968" w:rsidR="00DD7C7B" w:rsidRDefault="0004305B" w:rsidP="00DD7C7B">
            <w:pPr>
              <w:pStyle w:val="ListParagraph"/>
              <w:numPr>
                <w:ilvl w:val="0"/>
                <w:numId w:val="3"/>
              </w:numPr>
              <w:rPr>
                <w:lang w:val="nl-BE"/>
              </w:rPr>
            </w:pPr>
            <w:r>
              <w:rPr>
                <w:lang w:val="nl-BE"/>
              </w:rPr>
              <w:t>Game</w:t>
            </w:r>
            <w:r w:rsidR="00DD7C7B" w:rsidRPr="00DD7C7B">
              <w:rPr>
                <w:lang w:val="nl-BE"/>
              </w:rPr>
              <w:t xml:space="preserve">Master bij 2 </w:t>
            </w:r>
            <w:r>
              <w:rPr>
                <w:lang w:val="nl-BE"/>
              </w:rPr>
              <w:t>D</w:t>
            </w:r>
            <w:r w:rsidR="00DD7C7B" w:rsidRPr="00DD7C7B">
              <w:rPr>
                <w:lang w:val="nl-BE"/>
              </w:rPr>
              <w:t>ungeon &amp; Dragons groepen waar ik verhalen, en spel avonden voor schrijf</w:t>
            </w:r>
          </w:p>
          <w:p w14:paraId="0CD2E817" w14:textId="178E9029" w:rsidR="00DD7C7B" w:rsidRDefault="0004305B" w:rsidP="00DD7C7B">
            <w:pPr>
              <w:pStyle w:val="ListParagraph"/>
              <w:numPr>
                <w:ilvl w:val="0"/>
                <w:numId w:val="3"/>
              </w:numPr>
              <w:rPr>
                <w:lang w:val="nl-BE"/>
              </w:rPr>
            </w:pPr>
            <w:r>
              <w:rPr>
                <w:lang w:val="nl-BE"/>
              </w:rPr>
              <w:t>Monitor bij Jomba: waar we jongeren met ene handicap en spetterende vakantie bezorgen!</w:t>
            </w:r>
          </w:p>
          <w:p w14:paraId="48127AA5" w14:textId="69919FA3" w:rsidR="00DD7C7B" w:rsidRPr="00DD7C7B" w:rsidRDefault="00DD7C7B" w:rsidP="00DD7C7B">
            <w:pPr>
              <w:rPr>
                <w:lang w:val="nl-BE"/>
              </w:rPr>
            </w:pPr>
          </w:p>
        </w:tc>
      </w:tr>
    </w:tbl>
    <w:p w14:paraId="4D17313D" w14:textId="77777777" w:rsidR="00180710" w:rsidRPr="00DD7C7B" w:rsidRDefault="00180710" w:rsidP="00FB0432">
      <w:pPr>
        <w:rPr>
          <w:sz w:val="12"/>
          <w:lang w:val="nl-BE"/>
        </w:rPr>
      </w:pPr>
    </w:p>
    <w:sectPr w:rsidR="00180710" w:rsidRPr="00DD7C7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D903A" w14:textId="77777777" w:rsidR="003E32C5" w:rsidRDefault="003E32C5" w:rsidP="003D42E9">
      <w:r>
        <w:separator/>
      </w:r>
    </w:p>
  </w:endnote>
  <w:endnote w:type="continuationSeparator" w:id="0">
    <w:p w14:paraId="5E49B10C" w14:textId="77777777" w:rsidR="003E32C5" w:rsidRDefault="003E32C5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B0F63" w14:textId="77777777" w:rsidR="003E32C5" w:rsidRDefault="003E32C5" w:rsidP="003D42E9">
      <w:r>
        <w:separator/>
      </w:r>
    </w:p>
  </w:footnote>
  <w:footnote w:type="continuationSeparator" w:id="0">
    <w:p w14:paraId="1C6B11CF" w14:textId="77777777" w:rsidR="003E32C5" w:rsidRDefault="003E32C5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21034"/>
    <w:multiLevelType w:val="hybridMultilevel"/>
    <w:tmpl w:val="FE06FAEE"/>
    <w:lvl w:ilvl="0" w:tplc="BF3AB010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  <w:num w:numId="3" w16cid:durableId="1511068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B"/>
    <w:rsid w:val="0004305B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32C5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D05CC"/>
    <w:rsid w:val="008E42E7"/>
    <w:rsid w:val="008F52BA"/>
    <w:rsid w:val="009048D2"/>
    <w:rsid w:val="009319CC"/>
    <w:rsid w:val="00960AE6"/>
    <w:rsid w:val="0099349D"/>
    <w:rsid w:val="009B421D"/>
    <w:rsid w:val="009C2411"/>
    <w:rsid w:val="00A457B0"/>
    <w:rsid w:val="00A6401B"/>
    <w:rsid w:val="00A7239B"/>
    <w:rsid w:val="00A9448F"/>
    <w:rsid w:val="00AB5A73"/>
    <w:rsid w:val="00AD0D32"/>
    <w:rsid w:val="00B067CD"/>
    <w:rsid w:val="00B41432"/>
    <w:rsid w:val="00B70A77"/>
    <w:rsid w:val="00B758ED"/>
    <w:rsid w:val="00BA6B97"/>
    <w:rsid w:val="00C25DB8"/>
    <w:rsid w:val="00C832BD"/>
    <w:rsid w:val="00D51E18"/>
    <w:rsid w:val="00D7168E"/>
    <w:rsid w:val="00DD7C7B"/>
    <w:rsid w:val="00DE759B"/>
    <w:rsid w:val="00E0696E"/>
    <w:rsid w:val="00E26C5E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472B23"/>
  <w15:chartTrackingRefBased/>
  <w15:docId w15:val="{F2004342-745C-40FE-B60A-9E7E9FE8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paragraph" w:styleId="ListParagraph">
    <w:name w:val="List Paragraph"/>
    <w:basedOn w:val="Normal"/>
    <w:uiPriority w:val="34"/>
    <w:semiHidden/>
    <w:rsid w:val="00DD7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B63B60C1AB46FCB084A7F8D7ED2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006B0-58F1-4989-99C1-B3E86BDBE6EE}"/>
      </w:docPartPr>
      <w:docPartBody>
        <w:p w:rsidR="009741F9" w:rsidRDefault="00000000">
          <w:pPr>
            <w:pStyle w:val="D8B63B60C1AB46FCB084A7F8D7ED211D"/>
          </w:pPr>
          <w:r w:rsidRPr="00CF1A49">
            <w:t>Experience</w:t>
          </w:r>
        </w:p>
      </w:docPartBody>
    </w:docPart>
    <w:docPart>
      <w:docPartPr>
        <w:name w:val="A89A29B766594C4DA732B758EA641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0001-3CF0-4C00-8239-17630BE63860}"/>
      </w:docPartPr>
      <w:docPartBody>
        <w:p w:rsidR="009741F9" w:rsidRDefault="00000000">
          <w:pPr>
            <w:pStyle w:val="A89A29B766594C4DA732B758EA64149F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320AAB0C1E5141CCBFE35015DF345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7748E-0D20-49B8-8626-EE2E3C0B8486}"/>
      </w:docPartPr>
      <w:docPartBody>
        <w:p w:rsidR="009741F9" w:rsidRDefault="00000000">
          <w:pPr>
            <w:pStyle w:val="320AAB0C1E5141CCBFE35015DF345685"/>
          </w:pPr>
          <w:r w:rsidRPr="00CF1A49">
            <w:t>Education</w:t>
          </w:r>
        </w:p>
      </w:docPartBody>
    </w:docPart>
    <w:docPart>
      <w:docPartPr>
        <w:name w:val="A8BA747BF5CC4F4D993A1F73F66E9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A7391-9567-41EF-B386-DA8DD1414428}"/>
      </w:docPartPr>
      <w:docPartBody>
        <w:p w:rsidR="009741F9" w:rsidRDefault="00000000">
          <w:pPr>
            <w:pStyle w:val="A8BA747BF5CC4F4D993A1F73F66E9A15"/>
          </w:pPr>
          <w:r w:rsidRPr="00CF1A49">
            <w:t>Skills</w:t>
          </w:r>
        </w:p>
      </w:docPartBody>
    </w:docPart>
    <w:docPart>
      <w:docPartPr>
        <w:name w:val="835928D1D8DF4C6F91F67880DCA57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19258-B2F2-4F54-A3C0-AC90B3B9A274}"/>
      </w:docPartPr>
      <w:docPartBody>
        <w:p w:rsidR="009741F9" w:rsidRDefault="00000000">
          <w:pPr>
            <w:pStyle w:val="835928D1D8DF4C6F91F67880DCA57F3E"/>
          </w:pPr>
          <w:r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20"/>
    <w:rsid w:val="002D7536"/>
    <w:rsid w:val="00526620"/>
    <w:rsid w:val="008204B1"/>
    <w:rsid w:val="008D05CC"/>
    <w:rsid w:val="009741F9"/>
    <w:rsid w:val="0099349D"/>
    <w:rsid w:val="00B4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B63B60C1AB46FCB084A7F8D7ED211D">
    <w:name w:val="D8B63B60C1AB46FCB084A7F8D7ED211D"/>
  </w:style>
  <w:style w:type="paragraph" w:customStyle="1" w:styleId="A89A29B766594C4DA732B758EA64149F">
    <w:name w:val="A89A29B766594C4DA732B758EA64149F"/>
  </w:style>
  <w:style w:type="paragraph" w:customStyle="1" w:styleId="320AAB0C1E5141CCBFE35015DF345685">
    <w:name w:val="320AAB0C1E5141CCBFE35015DF345685"/>
  </w:style>
  <w:style w:type="paragraph" w:customStyle="1" w:styleId="A8BA747BF5CC4F4D993A1F73F66E9A15">
    <w:name w:val="A8BA747BF5CC4F4D993A1F73F66E9A15"/>
  </w:style>
  <w:style w:type="paragraph" w:customStyle="1" w:styleId="835928D1D8DF4C6F91F67880DCA57F3E">
    <w:name w:val="835928D1D8DF4C6F91F67880DCA57F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23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</dc:creator>
  <cp:keywords/>
  <dc:description/>
  <cp:lastModifiedBy>Deschaek Jonas [student]</cp:lastModifiedBy>
  <cp:revision>4</cp:revision>
  <dcterms:created xsi:type="dcterms:W3CDTF">2026-02-17T16:01:00Z</dcterms:created>
  <dcterms:modified xsi:type="dcterms:W3CDTF">2026-05-05T08:24:00Z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